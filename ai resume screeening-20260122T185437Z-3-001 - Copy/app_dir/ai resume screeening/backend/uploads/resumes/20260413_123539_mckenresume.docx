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7D84" w14:textId="77777777" w:rsidR="00C55D85" w:rsidRDefault="00C55D85" w:rsidP="00DD5F82">
      <w:pPr>
        <w:pStyle w:val="Graphic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1195"/>
        <w:gridCol w:w="2848"/>
        <w:gridCol w:w="508"/>
        <w:gridCol w:w="98"/>
        <w:gridCol w:w="3257"/>
        <w:gridCol w:w="14"/>
      </w:tblGrid>
      <w:tr w:rsidR="00D266D4" w14:paraId="5894D9A9" w14:textId="77777777" w:rsidTr="0066141D">
        <w:trPr>
          <w:trHeight w:hRule="exact" w:val="1181"/>
          <w:tblHeader/>
        </w:trPr>
        <w:tc>
          <w:tcPr>
            <w:tcW w:w="10080" w:type="dxa"/>
            <w:gridSpan w:val="7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39A4FF8E" w14:textId="106C4319" w:rsidR="00D266D4" w:rsidRPr="008C58C0" w:rsidRDefault="0053011A" w:rsidP="00003BB9">
            <w:pPr>
              <w:pStyle w:val="Title"/>
              <w:ind w:left="-108"/>
            </w:pPr>
            <w:r>
              <w:t>MCKENZIE ANTO THARSIL</w:t>
            </w:r>
          </w:p>
          <w:p w14:paraId="09ECB2D2" w14:textId="0BBBF756" w:rsidR="000434BA" w:rsidRPr="00003BB9" w:rsidRDefault="0053011A" w:rsidP="00003BB9">
            <w:pPr>
              <w:pStyle w:val="Subtitle"/>
              <w:ind w:left="-108"/>
            </w:pPr>
            <w:r>
              <w:t>Aspiring Full Stack Developer</w:t>
            </w:r>
          </w:p>
        </w:tc>
      </w:tr>
      <w:tr w:rsidR="008C58C0" w14:paraId="27046EE7" w14:textId="77777777" w:rsidTr="0066141D">
        <w:trPr>
          <w:trHeight w:val="50"/>
        </w:trPr>
        <w:tc>
          <w:tcPr>
            <w:tcW w:w="3355" w:type="dxa"/>
            <w:gridSpan w:val="2"/>
            <w:tcBorders>
              <w:top w:val="single" w:sz="12" w:space="0" w:color="000000" w:themeColor="text1"/>
            </w:tcBorders>
          </w:tcPr>
          <w:p w14:paraId="616F0B26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3"/>
            <w:tcBorders>
              <w:top w:val="single" w:sz="12" w:space="0" w:color="000000" w:themeColor="text1"/>
            </w:tcBorders>
          </w:tcPr>
          <w:p w14:paraId="7C0B9A13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top w:val="single" w:sz="12" w:space="0" w:color="000000" w:themeColor="text1"/>
            </w:tcBorders>
          </w:tcPr>
          <w:p w14:paraId="6422D2F8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38082220" w14:textId="77777777" w:rsidTr="0066141D">
        <w:trPr>
          <w:trHeight w:val="648"/>
        </w:trPr>
        <w:tc>
          <w:tcPr>
            <w:tcW w:w="335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701F6297" w14:textId="16199151" w:rsidR="00E8212E" w:rsidRPr="0053011A" w:rsidRDefault="0053011A" w:rsidP="004A2A7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</w:t>
            </w:r>
            <w:r w:rsidRPr="0053011A"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53011A">
              <w:rPr>
                <w:szCs w:val="20"/>
              </w:rPr>
              <w:t>mckenzieantotharsil</w:t>
            </w:r>
            <w:proofErr w:type="spellEnd"/>
            <w:r w:rsidRPr="0053011A">
              <w:rPr>
                <w:szCs w:val="20"/>
              </w:rPr>
              <w:t xml:space="preserve"> j</w:t>
            </w:r>
          </w:p>
        </w:tc>
        <w:tc>
          <w:tcPr>
            <w:tcW w:w="3454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F16306A" w14:textId="0003C308" w:rsidR="00E8212E" w:rsidRPr="0053011A" w:rsidRDefault="0053011A" w:rsidP="004A2A78">
            <w:pPr>
              <w:jc w:val="center"/>
              <w:rPr>
                <w:sz w:val="18"/>
                <w:szCs w:val="18"/>
              </w:rPr>
            </w:pPr>
            <w:r w:rsidRPr="0053011A">
              <w:rPr>
                <w:sz w:val="18"/>
                <w:szCs w:val="18"/>
              </w:rPr>
              <w:t>Mckenzieantotharsil28@gmail.com</w:t>
            </w:r>
          </w:p>
        </w:tc>
        <w:tc>
          <w:tcPr>
            <w:tcW w:w="3271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114C5290" w14:textId="60014A82" w:rsidR="00E8212E" w:rsidRDefault="0053011A" w:rsidP="004A2A78">
            <w:pPr>
              <w:jc w:val="center"/>
            </w:pPr>
            <w:r w:rsidRPr="0053011A">
              <w:rPr>
                <w:b/>
                <w:bCs/>
              </w:rPr>
              <w:t>Call:</w:t>
            </w:r>
            <w:r>
              <w:t xml:space="preserve"> +91 6384583935</w:t>
            </w:r>
          </w:p>
        </w:tc>
      </w:tr>
      <w:tr w:rsidR="008C58C0" w14:paraId="514A810D" w14:textId="77777777" w:rsidTr="0066141D">
        <w:trPr>
          <w:trHeight w:val="50"/>
        </w:trPr>
        <w:tc>
          <w:tcPr>
            <w:tcW w:w="3355" w:type="dxa"/>
            <w:gridSpan w:val="2"/>
            <w:tcBorders>
              <w:bottom w:val="single" w:sz="12" w:space="0" w:color="000000" w:themeColor="text1"/>
            </w:tcBorders>
          </w:tcPr>
          <w:p w14:paraId="2B11E7DD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3"/>
            <w:tcBorders>
              <w:bottom w:val="single" w:sz="12" w:space="0" w:color="000000" w:themeColor="text1"/>
            </w:tcBorders>
          </w:tcPr>
          <w:p w14:paraId="68F8D2A3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bottom w:val="single" w:sz="12" w:space="0" w:color="000000" w:themeColor="text1"/>
            </w:tcBorders>
          </w:tcPr>
          <w:p w14:paraId="2CB5B0C0" w14:textId="77777777" w:rsidR="008C58C0" w:rsidRPr="00CA1480" w:rsidRDefault="008C58C0" w:rsidP="008C58C0">
            <w:pPr>
              <w:pStyle w:val="TableSmallRows"/>
            </w:pPr>
          </w:p>
        </w:tc>
      </w:tr>
      <w:tr w:rsidR="0075458C" w14:paraId="1A703A37" w14:textId="77777777" w:rsidTr="00C42474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987"/>
        </w:trPr>
        <w:tc>
          <w:tcPr>
            <w:tcW w:w="2160" w:type="dxa"/>
            <w:tcBorders>
              <w:bottom w:val="single" w:sz="12" w:space="0" w:color="auto"/>
            </w:tcBorders>
          </w:tcPr>
          <w:p w14:paraId="3245BE9E" w14:textId="77777777" w:rsidR="0075458C" w:rsidRDefault="00000000" w:rsidP="0019071C">
            <w:pPr>
              <w:pStyle w:val="Heading1"/>
            </w:pPr>
            <w:sdt>
              <w:sdtPr>
                <w:id w:val="306284188"/>
                <w:placeholder>
                  <w:docPart w:val="34C67183825745C4B182AF2474358CD6"/>
                </w:placeholder>
                <w:temporary/>
                <w:showingPlcHdr/>
                <w15:appearance w15:val="hidden"/>
              </w:sdtPr>
              <w:sdtContent>
                <w:r w:rsidR="001705BA">
                  <w:t>Objective</w:t>
                </w:r>
              </w:sdtContent>
            </w:sdt>
          </w:p>
        </w:tc>
        <w:tc>
          <w:tcPr>
            <w:tcW w:w="7906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8AE86A5" w14:textId="0F5CC651" w:rsidR="0075458C" w:rsidRPr="00C42474" w:rsidRDefault="00C42474" w:rsidP="001705BA">
            <w:pPr>
              <w:rPr>
                <w:rFonts w:ascii="Bookman Old Style" w:hAnsi="Bookman Old Style"/>
                <w:sz w:val="24"/>
              </w:rPr>
            </w:pPr>
            <w:r w:rsidRPr="00C42474">
              <w:rPr>
                <w:rFonts w:ascii="Bookman Old Style" w:hAnsi="Bookman Old Style"/>
                <w:sz w:val="24"/>
              </w:rPr>
              <w:t>To secure an opportunity as an Aspiring Full Stack Developer and enhance my skills while contributing to real-world projects.</w:t>
            </w:r>
          </w:p>
        </w:tc>
      </w:tr>
      <w:tr w:rsidR="0075458C" w14:paraId="623A8F11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5E761463" w14:textId="77777777" w:rsidR="0075458C" w:rsidRDefault="00000000" w:rsidP="0019071C">
            <w:pPr>
              <w:pStyle w:val="Heading1"/>
            </w:pPr>
            <w:sdt>
              <w:sdtPr>
                <w:id w:val="-1975742575"/>
                <w:placeholder>
                  <w:docPart w:val="762D9D1695DA430EA787B3FDC6CA08F9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Education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41F7DDF" w14:textId="4C631C67" w:rsidR="00C42474" w:rsidRDefault="00C42474" w:rsidP="002D62A7">
            <w:r>
              <w:t>I am pursuing BE COMPUTER SCIENCE AND ENGINEERING</w:t>
            </w:r>
            <w:r w:rsidR="002D62A7">
              <w:t xml:space="preserve"> at </w:t>
            </w:r>
            <w:r>
              <w:t>SACS MAVMM ENGINEERING COLLEGE</w:t>
            </w:r>
            <w:r w:rsidR="002D62A7">
              <w:t>.</w:t>
            </w:r>
          </w:p>
          <w:p w14:paraId="2FF83EED" w14:textId="77777777" w:rsidR="002D62A7" w:rsidRDefault="002D62A7" w:rsidP="002D62A7"/>
          <w:p w14:paraId="3532357B" w14:textId="25CB93D7" w:rsidR="00C42474" w:rsidRDefault="002D62A7" w:rsidP="002D62A7">
            <w:pPr>
              <w:ind w:left="0"/>
            </w:pPr>
            <w:r>
              <w:t xml:space="preserve">  </w:t>
            </w:r>
            <w:r w:rsidR="00C42474">
              <w:t>CGPA: 8.4</w:t>
            </w:r>
          </w:p>
        </w:tc>
      </w:tr>
      <w:tr w:rsidR="0075458C" w14:paraId="75BB01A4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7B8F61C7" w14:textId="77777777" w:rsidR="0075458C" w:rsidRDefault="00000000" w:rsidP="0019071C">
            <w:pPr>
              <w:pStyle w:val="Heading1"/>
            </w:pPr>
            <w:sdt>
              <w:sdtPr>
                <w:id w:val="1616246336"/>
                <w:placeholder>
                  <w:docPart w:val="A92247E8234042F2B9125B8A78391FB4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Key Skills</w:t>
                </w:r>
              </w:sdtContent>
            </w:sdt>
          </w:p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44128B8" w14:textId="5A0C614C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HTML, CSS, JavaScript</w:t>
            </w:r>
          </w:p>
          <w:p w14:paraId="52C3E0C0" w14:textId="4ABF2F2F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React.js (Basics)</w:t>
            </w:r>
          </w:p>
          <w:p w14:paraId="3F9211A6" w14:textId="690A79B0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Node.js (Learning)</w:t>
            </w:r>
          </w:p>
          <w:p w14:paraId="4DB4A046" w14:textId="216E2CAB" w:rsidR="0075458C" w:rsidRDefault="0075458C" w:rsidP="00C42474"/>
        </w:tc>
        <w:tc>
          <w:tcPr>
            <w:tcW w:w="386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F2C6D7B" w14:textId="3AF0C5DC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Git &amp; GitHub</w:t>
            </w:r>
          </w:p>
          <w:p w14:paraId="4670EC89" w14:textId="05A12A05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Responsive Web Design</w:t>
            </w:r>
          </w:p>
          <w:p w14:paraId="752F3056" w14:textId="23CF6913" w:rsidR="00C42474" w:rsidRPr="00C42474" w:rsidRDefault="00C42474" w:rsidP="00C42474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C42474">
              <w:rPr>
                <w:lang w:val="en-IN"/>
              </w:rPr>
              <w:t>Communication &amp; Teamwork</w:t>
            </w:r>
          </w:p>
          <w:p w14:paraId="6B56A313" w14:textId="77777777" w:rsidR="0075458C" w:rsidRDefault="0075458C" w:rsidP="00C42474"/>
        </w:tc>
      </w:tr>
      <w:tr w:rsidR="0075458C" w14:paraId="31B1E0A6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0" w:type="dxa"/>
            <w:tcBorders>
              <w:top w:val="single" w:sz="12" w:space="0" w:color="auto"/>
            </w:tcBorders>
          </w:tcPr>
          <w:p w14:paraId="223AE698" w14:textId="222DE55A" w:rsidR="0075458C" w:rsidRDefault="002D62A7" w:rsidP="0019071C">
            <w:pPr>
              <w:pStyle w:val="Heading1"/>
            </w:pPr>
            <w:r>
              <w:t>Internship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0C0117BE" w14:textId="77777777" w:rsidR="0075458C" w:rsidRDefault="002D62A7" w:rsidP="000D7C65">
            <w:pPr>
              <w:rPr>
                <w:sz w:val="24"/>
              </w:rPr>
            </w:pPr>
            <w:r w:rsidRPr="002D62A7">
              <w:rPr>
                <w:sz w:val="24"/>
              </w:rPr>
              <w:t xml:space="preserve">Successfully completed a Java programming courses </w:t>
            </w:r>
            <w:r>
              <w:rPr>
                <w:sz w:val="24"/>
              </w:rPr>
              <w:t xml:space="preserve">with core concepts and oops concepts </w:t>
            </w:r>
            <w:r w:rsidRPr="002D62A7">
              <w:rPr>
                <w:sz w:val="24"/>
              </w:rPr>
              <w:t>at Beasant Technologies,</w:t>
            </w:r>
            <w:r>
              <w:rPr>
                <w:sz w:val="24"/>
              </w:rPr>
              <w:t xml:space="preserve"> </w:t>
            </w:r>
            <w:r w:rsidRPr="002D62A7">
              <w:rPr>
                <w:sz w:val="24"/>
              </w:rPr>
              <w:t>Velachery.</w:t>
            </w:r>
          </w:p>
          <w:p w14:paraId="77708251" w14:textId="77777777" w:rsidR="002D62A7" w:rsidRDefault="002D62A7" w:rsidP="000D7C65">
            <w:pPr>
              <w:rPr>
                <w:sz w:val="24"/>
              </w:rPr>
            </w:pPr>
          </w:p>
          <w:p w14:paraId="48AD0BFE" w14:textId="451D089B" w:rsidR="002D62A7" w:rsidRPr="002D62A7" w:rsidRDefault="002D62A7" w:rsidP="000D7C65">
            <w:pPr>
              <w:rPr>
                <w:sz w:val="24"/>
              </w:rPr>
            </w:pPr>
            <w:r>
              <w:rPr>
                <w:sz w:val="24"/>
              </w:rPr>
              <w:t>Attended and actively participated in the Internship training program on JAVA FULL STACK at SD Pro Solutions Pvt Ltd.</w:t>
            </w:r>
          </w:p>
        </w:tc>
      </w:tr>
      <w:tr w:rsidR="008B095A" w14:paraId="042D4001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5"/>
        </w:trPr>
        <w:tc>
          <w:tcPr>
            <w:tcW w:w="10066" w:type="dxa"/>
            <w:gridSpan w:val="6"/>
          </w:tcPr>
          <w:p w14:paraId="1003FDD3" w14:textId="77777777" w:rsidR="008B095A" w:rsidRDefault="008B095A" w:rsidP="0066141D">
            <w:pPr>
              <w:ind w:left="0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9A284D5" wp14:editId="6ACEE439">
                      <wp:extent cx="6392174" cy="137160"/>
                      <wp:effectExtent l="0" t="0" r="27940" b="1524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0" y="0"/>
                                <a:chExt cx="6392174" cy="137160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0" y="77638"/>
                                  <a:ext cx="6392174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759429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122098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261449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99F882" id="Group 5" o:spid="_x0000_s1026" alt="&quot;&quot;" style="width:503.3pt;height:10.8pt;mso-position-horizontal-relative:char;mso-position-vertical-relative:line" coordsize="6392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">
                      <v:line id="Straight Connector 3" o:spid="_x0000_s1027" style="position:absolute;visibility:visible;mso-wrap-style:square" from="0,776" to="63921,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" strokecolor="#303848 [3204]" strokeweight="1.5pt">
                        <v:stroke joinstyle="miter"/>
                      </v:line>
                      <v:oval id="Oval 3" o:spid="_x0000_s1028" alt="Decorative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29" alt="Decorative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30" alt="Decorative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75458C" w14:paraId="2F934F24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152"/>
        </w:trPr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6FD0A41" w14:textId="1B069DA0" w:rsidR="0075458C" w:rsidRDefault="00665810" w:rsidP="0019071C">
            <w:pPr>
              <w:pStyle w:val="Heading2"/>
            </w:pPr>
            <w:r>
              <w:t>PROJECT 1</w:t>
            </w:r>
          </w:p>
          <w:p w14:paraId="447F39AD" w14:textId="5DE5EE13" w:rsidR="0075458C" w:rsidRDefault="00665810" w:rsidP="00003BB9">
            <w:pPr>
              <w:pStyle w:val="ExperienceTimeline"/>
            </w:pPr>
            <w:r>
              <w:t>AI-Powered resume fraud detection &amp; background verification.</w:t>
            </w:r>
          </w:p>
          <w:p w14:paraId="5FD4886C" w14:textId="3F0CDA6E" w:rsidR="0075458C" w:rsidRDefault="0075458C" w:rsidP="00003BB9">
            <w:pPr>
              <w:pStyle w:val="ExperienceTimeline"/>
            </w:pPr>
          </w:p>
        </w:tc>
        <w:tc>
          <w:tcPr>
            <w:tcW w:w="3356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7828A9F" w14:textId="6DB789B9" w:rsidR="000D7C65" w:rsidRDefault="00665810" w:rsidP="000D7C65">
            <w:pPr>
              <w:pStyle w:val="Heading2"/>
            </w:pPr>
            <w:r>
              <w:t>PROJECT 2</w:t>
            </w:r>
          </w:p>
          <w:p w14:paraId="18B26896" w14:textId="74C38E6B" w:rsidR="0075458C" w:rsidRDefault="00665810" w:rsidP="00003BB9">
            <w:pPr>
              <w:pStyle w:val="ExperienceTimeline"/>
            </w:pPr>
            <w:r>
              <w:t>Food recipe suggester using available ingredients.</w:t>
            </w:r>
          </w:p>
        </w:tc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F62FDFD" w14:textId="56432246" w:rsidR="000D7C65" w:rsidRDefault="00665810" w:rsidP="000D7C65">
            <w:pPr>
              <w:pStyle w:val="Heading2"/>
            </w:pPr>
            <w:r>
              <w:t>PROJECT 3</w:t>
            </w:r>
            <w:r w:rsidR="000D7C65">
              <w:t xml:space="preserve"> </w:t>
            </w:r>
          </w:p>
          <w:p w14:paraId="6D9606E4" w14:textId="7E66643C" w:rsidR="0075458C" w:rsidRDefault="00665810" w:rsidP="00003BB9">
            <w:pPr>
              <w:pStyle w:val="ExperienceTimeline"/>
            </w:pPr>
            <w:r>
              <w:t>Virtual room planner</w:t>
            </w:r>
          </w:p>
        </w:tc>
      </w:tr>
      <w:tr w:rsidR="0075458C" w14:paraId="5E2147E1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14FEAB9" w14:textId="0C3C221B" w:rsidR="0075458C" w:rsidRDefault="00665810" w:rsidP="0019071C">
            <w:pPr>
              <w:pStyle w:val="Heading1"/>
            </w:pPr>
            <w:r>
              <w:t>Certifications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6086E301" w14:textId="77777777" w:rsidR="0075458C" w:rsidRDefault="00665810" w:rsidP="000D7C65">
            <w:pPr>
              <w:rPr>
                <w:w w:val="105"/>
                <w:sz w:val="22"/>
                <w:szCs w:val="22"/>
              </w:rPr>
            </w:pPr>
            <w:r w:rsidRPr="00804276">
              <w:rPr>
                <w:w w:val="105"/>
                <w:sz w:val="22"/>
                <w:szCs w:val="22"/>
              </w:rPr>
              <w:t xml:space="preserve">Cyber security Workshop, </w:t>
            </w:r>
            <w:proofErr w:type="gramStart"/>
            <w:r w:rsidRPr="00804276">
              <w:rPr>
                <w:w w:val="105"/>
                <w:sz w:val="22"/>
                <w:szCs w:val="22"/>
              </w:rPr>
              <w:t>National  Institute</w:t>
            </w:r>
            <w:proofErr w:type="gramEnd"/>
            <w:r w:rsidRPr="00804276">
              <w:rPr>
                <w:w w:val="105"/>
                <w:sz w:val="22"/>
                <w:szCs w:val="22"/>
              </w:rPr>
              <w:t xml:space="preserve"> of </w:t>
            </w:r>
            <w:proofErr w:type="gramStart"/>
            <w:r w:rsidRPr="00804276">
              <w:rPr>
                <w:w w:val="105"/>
                <w:sz w:val="22"/>
                <w:szCs w:val="22"/>
              </w:rPr>
              <w:t>Technology(</w:t>
            </w:r>
            <w:proofErr w:type="gramEnd"/>
            <w:r w:rsidRPr="00804276">
              <w:rPr>
                <w:w w:val="105"/>
                <w:sz w:val="22"/>
                <w:szCs w:val="22"/>
              </w:rPr>
              <w:t>NIT), Trichy.</w:t>
            </w:r>
          </w:p>
          <w:p w14:paraId="53E5C38D" w14:textId="50F32567" w:rsidR="00804276" w:rsidRPr="00804276" w:rsidRDefault="00804276" w:rsidP="00804276">
            <w:pPr>
              <w:ind w:left="0"/>
              <w:rPr>
                <w:w w:val="105"/>
                <w:sz w:val="22"/>
                <w:szCs w:val="22"/>
              </w:rPr>
            </w:pPr>
            <w:r>
              <w:rPr>
                <w:w w:val="105"/>
                <w:sz w:val="22"/>
                <w:szCs w:val="22"/>
              </w:rPr>
              <w:t xml:space="preserve">  Industrial visit of spectrum </w:t>
            </w:r>
            <w:proofErr w:type="spellStart"/>
            <w:r>
              <w:rPr>
                <w:w w:val="105"/>
                <w:sz w:val="22"/>
                <w:szCs w:val="22"/>
              </w:rPr>
              <w:t>softtech</w:t>
            </w:r>
            <w:proofErr w:type="spellEnd"/>
            <w:r>
              <w:rPr>
                <w:w w:val="105"/>
                <w:sz w:val="22"/>
                <w:szCs w:val="22"/>
              </w:rPr>
              <w:t xml:space="preserve"> solutions </w:t>
            </w:r>
            <w:proofErr w:type="spellStart"/>
            <w:r>
              <w:rPr>
                <w:w w:val="105"/>
                <w:sz w:val="22"/>
                <w:szCs w:val="22"/>
              </w:rPr>
              <w:t>pvt.ltd</w:t>
            </w:r>
            <w:proofErr w:type="spellEnd"/>
            <w:r>
              <w:rPr>
                <w:w w:val="105"/>
                <w:sz w:val="22"/>
                <w:szCs w:val="22"/>
              </w:rPr>
              <w:t>.</w:t>
            </w:r>
          </w:p>
          <w:p w14:paraId="31ECA276" w14:textId="074F0562" w:rsidR="00665810" w:rsidRDefault="00665810" w:rsidP="000D7C65"/>
        </w:tc>
      </w:tr>
      <w:tr w:rsidR="0075458C" w14:paraId="7C68688B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DCF79BA" w14:textId="77777777" w:rsidR="0075458C" w:rsidRDefault="00000000" w:rsidP="0019071C">
            <w:pPr>
              <w:pStyle w:val="Heading1"/>
            </w:pPr>
            <w:sdt>
              <w:sdtPr>
                <w:id w:val="-896362165"/>
                <w:placeholder>
                  <w:docPart w:val="32007A7E65C845F7BE2303A0A728BF7A"/>
                </w:placeholder>
                <w:temporary/>
                <w:showingPlcHdr/>
                <w15:appearance w15:val="hidden"/>
              </w:sdtPr>
              <w:sdtContent>
                <w:r w:rsidR="001705BA">
                  <w:rPr>
                    <w:noProof/>
                  </w:rPr>
                  <w:t>Leadership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A4603A6" w14:textId="77777777" w:rsidR="00665810" w:rsidRPr="00665810" w:rsidRDefault="00665810" w:rsidP="00665810">
            <w:pPr>
              <w:numPr>
                <w:ilvl w:val="0"/>
                <w:numId w:val="15"/>
              </w:numPr>
              <w:rPr>
                <w:sz w:val="24"/>
                <w:lang w:val="en-IN"/>
              </w:rPr>
            </w:pPr>
            <w:r w:rsidRPr="00665810">
              <w:rPr>
                <w:sz w:val="24"/>
                <w:lang w:val="en-IN"/>
              </w:rPr>
              <w:t>Acted as a supportive and reliable guide for my team, ensuring smooth coordination and successful project completion.</w:t>
            </w:r>
          </w:p>
          <w:p w14:paraId="4B06EA9E" w14:textId="77777777" w:rsidR="00665810" w:rsidRPr="00665810" w:rsidRDefault="00665810" w:rsidP="00665810">
            <w:pPr>
              <w:numPr>
                <w:ilvl w:val="0"/>
                <w:numId w:val="15"/>
              </w:numPr>
              <w:rPr>
                <w:sz w:val="24"/>
                <w:lang w:val="en-IN"/>
              </w:rPr>
            </w:pPr>
            <w:r w:rsidRPr="00665810">
              <w:rPr>
                <w:sz w:val="24"/>
                <w:lang w:val="en-IN"/>
              </w:rPr>
              <w:t>Encouraged teamwork and helped teammates improve their technical and problem-solving skills.</w:t>
            </w:r>
          </w:p>
          <w:p w14:paraId="5B7D9921" w14:textId="3A2B66EB" w:rsidR="0075458C" w:rsidRDefault="0075458C" w:rsidP="000D7C65"/>
        </w:tc>
      </w:tr>
    </w:tbl>
    <w:p w14:paraId="2DFDB8AD" w14:textId="77777777" w:rsidR="00566C72" w:rsidRDefault="00566C72"/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709F" w14:textId="77777777" w:rsidR="00D3165A" w:rsidRDefault="00D3165A" w:rsidP="00F316AD">
      <w:r>
        <w:separator/>
      </w:r>
    </w:p>
  </w:endnote>
  <w:endnote w:type="continuationSeparator" w:id="0">
    <w:p w14:paraId="4906DB29" w14:textId="77777777" w:rsidR="00D3165A" w:rsidRDefault="00D3165A" w:rsidP="00F316AD">
      <w:r>
        <w:continuationSeparator/>
      </w:r>
    </w:p>
  </w:endnote>
  <w:endnote w:type="continuationNotice" w:id="1">
    <w:p w14:paraId="102CFBF1" w14:textId="77777777" w:rsidR="00D3165A" w:rsidRDefault="00D316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EBEA" w14:textId="77777777" w:rsidR="00D3165A" w:rsidRDefault="00D3165A" w:rsidP="00F316AD">
      <w:r>
        <w:separator/>
      </w:r>
    </w:p>
  </w:footnote>
  <w:footnote w:type="continuationSeparator" w:id="0">
    <w:p w14:paraId="102F4535" w14:textId="77777777" w:rsidR="00D3165A" w:rsidRDefault="00D3165A" w:rsidP="00F316AD">
      <w:r>
        <w:continuationSeparator/>
      </w:r>
    </w:p>
  </w:footnote>
  <w:footnote w:type="continuationNotice" w:id="1">
    <w:p w14:paraId="18539581" w14:textId="77777777" w:rsidR="00D3165A" w:rsidRDefault="00D3165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A062F7E"/>
    <w:multiLevelType w:val="multilevel"/>
    <w:tmpl w:val="6A6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32D22"/>
    <w:multiLevelType w:val="hybridMultilevel"/>
    <w:tmpl w:val="6AC2FC8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605E4613"/>
    <w:multiLevelType w:val="hybridMultilevel"/>
    <w:tmpl w:val="28E8CFA6"/>
    <w:lvl w:ilvl="0" w:tplc="230615F2">
      <w:numFmt w:val="bullet"/>
      <w:lvlText w:val=""/>
      <w:lvlJc w:val="left"/>
      <w:pPr>
        <w:ind w:left="504" w:hanging="360"/>
      </w:pPr>
      <w:rPr>
        <w:rFonts w:ascii="Bookman Old Style" w:eastAsiaTheme="minorHAnsi" w:hAnsi="Bookman Old Style" w:cs="Times New Roman (Body CS)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 w15:restartNumberingAfterBreak="0">
    <w:nsid w:val="74B8097F"/>
    <w:multiLevelType w:val="hybridMultilevel"/>
    <w:tmpl w:val="69425F88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1"/>
  </w:num>
  <w:num w:numId="12" w16cid:durableId="1381782958">
    <w:abstractNumId w:val="12"/>
  </w:num>
  <w:num w:numId="13" w16cid:durableId="305941766">
    <w:abstractNumId w:val="13"/>
  </w:num>
  <w:num w:numId="14" w16cid:durableId="2109622251">
    <w:abstractNumId w:val="14"/>
  </w:num>
  <w:num w:numId="15" w16cid:durableId="548153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1A"/>
    <w:rsid w:val="00003BB9"/>
    <w:rsid w:val="000434BA"/>
    <w:rsid w:val="0006263C"/>
    <w:rsid w:val="000902C1"/>
    <w:rsid w:val="000B131D"/>
    <w:rsid w:val="000D7C65"/>
    <w:rsid w:val="000E1D44"/>
    <w:rsid w:val="0011242E"/>
    <w:rsid w:val="001213BA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D12DA"/>
    <w:rsid w:val="002D4A86"/>
    <w:rsid w:val="002D62A7"/>
    <w:rsid w:val="003019B2"/>
    <w:rsid w:val="00313878"/>
    <w:rsid w:val="0034687F"/>
    <w:rsid w:val="0034688D"/>
    <w:rsid w:val="00357ED7"/>
    <w:rsid w:val="00372149"/>
    <w:rsid w:val="00383B1F"/>
    <w:rsid w:val="003D771D"/>
    <w:rsid w:val="003F05EF"/>
    <w:rsid w:val="0040233B"/>
    <w:rsid w:val="00425619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011A"/>
    <w:rsid w:val="005359D7"/>
    <w:rsid w:val="00566C72"/>
    <w:rsid w:val="00573DA5"/>
    <w:rsid w:val="0057534A"/>
    <w:rsid w:val="005856F0"/>
    <w:rsid w:val="005A1F1C"/>
    <w:rsid w:val="00605A5B"/>
    <w:rsid w:val="0066141D"/>
    <w:rsid w:val="00665810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804276"/>
    <w:rsid w:val="0083302B"/>
    <w:rsid w:val="0087637A"/>
    <w:rsid w:val="008B095A"/>
    <w:rsid w:val="008C58C0"/>
    <w:rsid w:val="008E1D8F"/>
    <w:rsid w:val="008E3992"/>
    <w:rsid w:val="008F7B86"/>
    <w:rsid w:val="009021F9"/>
    <w:rsid w:val="009147D9"/>
    <w:rsid w:val="00951C4B"/>
    <w:rsid w:val="009B6F11"/>
    <w:rsid w:val="009E3C0B"/>
    <w:rsid w:val="00A267F8"/>
    <w:rsid w:val="00A77921"/>
    <w:rsid w:val="00A97B30"/>
    <w:rsid w:val="00AF0801"/>
    <w:rsid w:val="00B575FB"/>
    <w:rsid w:val="00B57CF0"/>
    <w:rsid w:val="00BC5B49"/>
    <w:rsid w:val="00BF3FFF"/>
    <w:rsid w:val="00C00D2B"/>
    <w:rsid w:val="00C1095A"/>
    <w:rsid w:val="00C41261"/>
    <w:rsid w:val="00C42474"/>
    <w:rsid w:val="00C55D85"/>
    <w:rsid w:val="00CA1480"/>
    <w:rsid w:val="00CA2273"/>
    <w:rsid w:val="00CA7D10"/>
    <w:rsid w:val="00CD50FD"/>
    <w:rsid w:val="00CF6848"/>
    <w:rsid w:val="00D025DA"/>
    <w:rsid w:val="00D17EE7"/>
    <w:rsid w:val="00D266D4"/>
    <w:rsid w:val="00D3165A"/>
    <w:rsid w:val="00D47124"/>
    <w:rsid w:val="00D5682E"/>
    <w:rsid w:val="00D74B86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CB8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C67183825745C4B182AF2474358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A52B8-BA63-48B8-87DF-D99910F17BF7}"/>
      </w:docPartPr>
      <w:docPartBody>
        <w:p w:rsidR="00000000" w:rsidRDefault="00000000">
          <w:pPr>
            <w:pStyle w:val="34C67183825745C4B182AF2474358CD6"/>
          </w:pPr>
          <w:r>
            <w:t>Objective</w:t>
          </w:r>
        </w:p>
      </w:docPartBody>
    </w:docPart>
    <w:docPart>
      <w:docPartPr>
        <w:name w:val="762D9D1695DA430EA787B3FDC6CA0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55CD3-E1A9-4371-876D-7622122062F7}"/>
      </w:docPartPr>
      <w:docPartBody>
        <w:p w:rsidR="00000000" w:rsidRDefault="00000000">
          <w:pPr>
            <w:pStyle w:val="762D9D1695DA430EA787B3FDC6CA08F9"/>
          </w:pPr>
          <w:r>
            <w:rPr>
              <w:noProof/>
            </w:rPr>
            <w:t>Education</w:t>
          </w:r>
        </w:p>
      </w:docPartBody>
    </w:docPart>
    <w:docPart>
      <w:docPartPr>
        <w:name w:val="A92247E8234042F2B9125B8A78391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1B639-3FC4-439D-9F07-D3996ECEFB80}"/>
      </w:docPartPr>
      <w:docPartBody>
        <w:p w:rsidR="00000000" w:rsidRDefault="00000000">
          <w:pPr>
            <w:pStyle w:val="A92247E8234042F2B9125B8A78391FB4"/>
          </w:pPr>
          <w:r>
            <w:rPr>
              <w:noProof/>
            </w:rPr>
            <w:t>Key Skills</w:t>
          </w:r>
        </w:p>
      </w:docPartBody>
    </w:docPart>
    <w:docPart>
      <w:docPartPr>
        <w:name w:val="32007A7E65C845F7BE2303A0A728B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A843F-6510-4794-A1E7-C84B9BAABF23}"/>
      </w:docPartPr>
      <w:docPartBody>
        <w:p w:rsidR="00000000" w:rsidRDefault="00000000">
          <w:pPr>
            <w:pStyle w:val="32007A7E65C845F7BE2303A0A728BF7A"/>
          </w:pPr>
          <w:r>
            <w:rPr>
              <w:noProof/>
            </w:rP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67"/>
    <w:rsid w:val="00383B1F"/>
    <w:rsid w:val="00E3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F769D592F6924B70863BB34E565E671A">
    <w:name w:val="F769D592F6924B70863BB34E565E671A"/>
  </w:style>
  <w:style w:type="paragraph" w:customStyle="1" w:styleId="E4D372C415EA4B26A3C75BE1B8358D9D">
    <w:name w:val="E4D372C415EA4B26A3C75BE1B8358D9D"/>
  </w:style>
  <w:style w:type="paragraph" w:customStyle="1" w:styleId="2437B55FD53C4622B1EAE0E1A30CFEA7">
    <w:name w:val="2437B55FD53C4622B1EAE0E1A30CFEA7"/>
  </w:style>
  <w:style w:type="paragraph" w:customStyle="1" w:styleId="6C98B294A72E4BD39240315335BC1CAD">
    <w:name w:val="6C98B294A72E4BD39240315335BC1CAD"/>
  </w:style>
  <w:style w:type="paragraph" w:customStyle="1" w:styleId="26EC8AAAF044483085E6EE85B0066A6F">
    <w:name w:val="26EC8AAAF044483085E6EE85B0066A6F"/>
  </w:style>
  <w:style w:type="paragraph" w:customStyle="1" w:styleId="34C67183825745C4B182AF2474358CD6">
    <w:name w:val="34C67183825745C4B182AF2474358CD6"/>
  </w:style>
  <w:style w:type="paragraph" w:customStyle="1" w:styleId="505DAFE007884A3283AA1280FDA626C1">
    <w:name w:val="505DAFE007884A3283AA1280FDA626C1"/>
  </w:style>
  <w:style w:type="paragraph" w:customStyle="1" w:styleId="762D9D1695DA430EA787B3FDC6CA08F9">
    <w:name w:val="762D9D1695DA430EA787B3FDC6CA08F9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AC728DDE54F478ABCB909C87C4EFF7D">
    <w:name w:val="2AC728DDE54F478ABCB909C87C4EFF7D"/>
  </w:style>
  <w:style w:type="paragraph" w:customStyle="1" w:styleId="E32D7CDEF1BA4B309FB24066B14F4B1D">
    <w:name w:val="E32D7CDEF1BA4B309FB24066B14F4B1D"/>
  </w:style>
  <w:style w:type="paragraph" w:customStyle="1" w:styleId="E6D04600837F4D56B3077D2BE1FB2677">
    <w:name w:val="E6D04600837F4D56B3077D2BE1FB2677"/>
  </w:style>
  <w:style w:type="paragraph" w:customStyle="1" w:styleId="55CC0F2ADDC54EE599767D596355B71A">
    <w:name w:val="55CC0F2ADDC54EE599767D596355B71A"/>
  </w:style>
  <w:style w:type="paragraph" w:customStyle="1" w:styleId="A92247E8234042F2B9125B8A78391FB4">
    <w:name w:val="A92247E8234042F2B9125B8A78391FB4"/>
  </w:style>
  <w:style w:type="paragraph" w:customStyle="1" w:styleId="5BA5D5EAC24F44518BFED3BADD9F6044">
    <w:name w:val="5BA5D5EAC24F44518BFED3BADD9F6044"/>
  </w:style>
  <w:style w:type="paragraph" w:customStyle="1" w:styleId="552981021D3145A4AFBDAFDE57EC25BC">
    <w:name w:val="552981021D3145A4AFBDAFDE57EC25BC"/>
  </w:style>
  <w:style w:type="paragraph" w:customStyle="1" w:styleId="C73B4D1805EB47BD9A072A61887F3D87">
    <w:name w:val="C73B4D1805EB47BD9A072A61887F3D87"/>
  </w:style>
  <w:style w:type="paragraph" w:customStyle="1" w:styleId="AB0CE478E5674687B4681C6E51721816">
    <w:name w:val="AB0CE478E5674687B4681C6E51721816"/>
  </w:style>
  <w:style w:type="paragraph" w:customStyle="1" w:styleId="3A9CC93E0A094EDA9EAB113C43C7CDD7">
    <w:name w:val="3A9CC93E0A094EDA9EAB113C43C7CDD7"/>
  </w:style>
  <w:style w:type="paragraph" w:customStyle="1" w:styleId="2C0957DDBF6E480BBF593FC2574CD790">
    <w:name w:val="2C0957DDBF6E480BBF593FC2574CD790"/>
  </w:style>
  <w:style w:type="paragraph" w:customStyle="1" w:styleId="E4695FA92EE34C85BDF5029C97938275">
    <w:name w:val="E4695FA92EE34C85BDF5029C97938275"/>
  </w:style>
  <w:style w:type="paragraph" w:customStyle="1" w:styleId="0F5A5F77B35D46818CF9F74AD159C184">
    <w:name w:val="0F5A5F77B35D46818CF9F74AD159C184"/>
  </w:style>
  <w:style w:type="paragraph" w:customStyle="1" w:styleId="1116C882B4DF4DFA9C8E8CD7131730DD">
    <w:name w:val="1116C882B4DF4DFA9C8E8CD7131730DD"/>
  </w:style>
  <w:style w:type="paragraph" w:customStyle="1" w:styleId="B300B8F852EF496D9F885F497FAC666A">
    <w:name w:val="B300B8F852EF496D9F885F497FAC666A"/>
  </w:style>
  <w:style w:type="paragraph" w:customStyle="1" w:styleId="FDD9005D6A1E48A0BE88AB28DFB5F212">
    <w:name w:val="FDD9005D6A1E48A0BE88AB28DFB5F212"/>
  </w:style>
  <w:style w:type="paragraph" w:customStyle="1" w:styleId="EFF121978DD649028A9124CCB86BBED7">
    <w:name w:val="EFF121978DD649028A9124CCB86BBED7"/>
  </w:style>
  <w:style w:type="paragraph" w:customStyle="1" w:styleId="412768A60F06470BA4B9970892624D61">
    <w:name w:val="412768A60F06470BA4B9970892624D61"/>
  </w:style>
  <w:style w:type="paragraph" w:customStyle="1" w:styleId="7EFCDBDB3CA6481A8C3C95437A8C582F">
    <w:name w:val="7EFCDBDB3CA6481A8C3C95437A8C582F"/>
  </w:style>
  <w:style w:type="paragraph" w:customStyle="1" w:styleId="6D103EEB6B8A42E3856247EACAE4541F">
    <w:name w:val="6D103EEB6B8A42E3856247EACAE4541F"/>
  </w:style>
  <w:style w:type="paragraph" w:customStyle="1" w:styleId="2F13DF9AC7A74AC5AFD7454D920555A3">
    <w:name w:val="2F13DF9AC7A74AC5AFD7454D920555A3"/>
  </w:style>
  <w:style w:type="paragraph" w:customStyle="1" w:styleId="6DD17E8E79C44F44953DCD7FE4D056A7">
    <w:name w:val="6DD17E8E79C44F44953DCD7FE4D056A7"/>
  </w:style>
  <w:style w:type="paragraph" w:customStyle="1" w:styleId="243720EB0AA54BEE9C94064EBC5A1DD7">
    <w:name w:val="243720EB0AA54BEE9C94064EBC5A1DD7"/>
  </w:style>
  <w:style w:type="paragraph" w:customStyle="1" w:styleId="32007A7E65C845F7BE2303A0A728BF7A">
    <w:name w:val="32007A7E65C845F7BE2303A0A728BF7A"/>
  </w:style>
  <w:style w:type="paragraph" w:customStyle="1" w:styleId="06D1449A1486497FBD0940503FD8C0BB">
    <w:name w:val="06D1449A1486497FBD0940503FD8C0BB"/>
  </w:style>
  <w:style w:type="paragraph" w:customStyle="1" w:styleId="033AED20E3E84135ACFD5F7966FA9F30">
    <w:name w:val="033AED20E3E84135ACFD5F7966FA9F30"/>
  </w:style>
  <w:style w:type="paragraph" w:customStyle="1" w:styleId="F311F305375A41969453FC4296261B83">
    <w:name w:val="F311F305375A41969453FC4296261B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2025-10-16T13:53:00Z</dcterms:created>
  <dcterms:modified xsi:type="dcterms:W3CDTF">2025-10-16T14:39:00Z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